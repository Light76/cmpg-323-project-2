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4C151A42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01E8C3D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A33D47" wp14:editId="3372748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637B4F" w14:textId="086A4DAA" w:rsidR="004B7E44" w:rsidRPr="004B7E44" w:rsidRDefault="007D3788" w:rsidP="004B7E44">
                                  <w:pPr>
                                    <w:pStyle w:val="Title"/>
                                  </w:pPr>
                                  <w:r>
                                    <w:t>Web application documentation</w:t>
                                  </w:r>
                                </w:p>
                                <w:p w14:paraId="117E6563" w14:textId="77777777" w:rsidR="00000000" w:rsidRDefault="00E35B9F"/>
                                <w:p w14:paraId="418EBE76" w14:textId="390438B8" w:rsidR="004B7E44" w:rsidRPr="004B7E44" w:rsidRDefault="007D3788" w:rsidP="004B7E44">
                                  <w:pPr>
                                    <w:pStyle w:val="Title"/>
                                  </w:pPr>
                                  <w:r>
                                    <w:t>documentation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AA33D4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66637B4F" w14:textId="086A4DAA" w:rsidR="004B7E44" w:rsidRPr="004B7E44" w:rsidRDefault="007D3788" w:rsidP="004B7E44">
                            <w:pPr>
                              <w:pStyle w:val="Title"/>
                            </w:pPr>
                            <w:r>
                              <w:t>Web application documentation</w:t>
                            </w:r>
                          </w:p>
                          <w:p w14:paraId="117E6563" w14:textId="77777777" w:rsidR="00000000" w:rsidRDefault="00E35B9F"/>
                          <w:p w14:paraId="418EBE76" w14:textId="390438B8" w:rsidR="004B7E44" w:rsidRPr="004B7E44" w:rsidRDefault="007D3788" w:rsidP="004B7E44">
                            <w:pPr>
                              <w:pStyle w:val="Title"/>
                            </w:pPr>
                            <w:r>
                              <w:t>documentation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EF6CFA9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EC5D0B" wp14:editId="2EBA4338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A4C9B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D896C85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B1751D" wp14:editId="58E9E9D8">
                      <wp:extent cx="5138670" cy="150495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752CEC" w14:textId="1A046DF7" w:rsidR="004B7E44" w:rsidRPr="004B7E44" w:rsidRDefault="007D3788" w:rsidP="004B7E44">
                                  <w:pPr>
                                    <w:pStyle w:val="Subtitle"/>
                                  </w:pPr>
                                  <w:proofErr w:type="spellStart"/>
                                  <w:r>
                                    <w:t>Taunyane</w:t>
                                  </w:r>
                                  <w:proofErr w:type="spellEnd"/>
                                  <w:r>
                                    <w:t xml:space="preserve"> Digital Marketing</w:t>
                                  </w:r>
                                </w:p>
                                <w:p w14:paraId="0C493FF1" w14:textId="77777777" w:rsidR="00000000" w:rsidRDefault="00E35B9F"/>
                                <w:p w14:paraId="1B891EC3" w14:textId="7126AABC" w:rsidR="004B7E44" w:rsidRPr="004B7E44" w:rsidRDefault="007D3788" w:rsidP="004B7E44">
                                  <w:pPr>
                                    <w:pStyle w:val="Subtitle"/>
                                  </w:pPr>
                                  <w:proofErr w:type="spellStart"/>
                                  <w:r>
                                    <w:t>Taunyane</w:t>
                                  </w:r>
                                  <w:proofErr w:type="spellEnd"/>
                                  <w:r>
                                    <w:t xml:space="preserve"> Digital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B1751D" id="Text Box 3" o:spid="_x0000_s1027" type="#_x0000_t202" style="width:404.6pt;height:1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" filled="f" stroked="f" strokeweight=".5pt">
                      <v:textbox>
                        <w:txbxContent>
                          <w:p w14:paraId="4A752CEC" w14:textId="1A046DF7" w:rsidR="004B7E44" w:rsidRPr="004B7E44" w:rsidRDefault="007D3788" w:rsidP="004B7E44">
                            <w:pPr>
                              <w:pStyle w:val="Subtitle"/>
                            </w:pPr>
                            <w:proofErr w:type="spellStart"/>
                            <w:r>
                              <w:t>Taunyane</w:t>
                            </w:r>
                            <w:proofErr w:type="spellEnd"/>
                            <w:r>
                              <w:t xml:space="preserve"> Digital Marketing</w:t>
                            </w:r>
                          </w:p>
                          <w:p w14:paraId="0C493FF1" w14:textId="77777777" w:rsidR="00000000" w:rsidRDefault="00E35B9F"/>
                          <w:p w14:paraId="1B891EC3" w14:textId="7126AABC" w:rsidR="004B7E44" w:rsidRPr="004B7E44" w:rsidRDefault="007D3788" w:rsidP="004B7E44">
                            <w:pPr>
                              <w:pStyle w:val="Subtitle"/>
                            </w:pPr>
                            <w:proofErr w:type="spellStart"/>
                            <w:r>
                              <w:t>Taunyane</w:t>
                            </w:r>
                            <w:proofErr w:type="spellEnd"/>
                            <w:r>
                              <w:t xml:space="preserve"> Digital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44ACFF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9D3E33" w14:textId="0C9DC101" w:rsidR="004B7E44" w:rsidRDefault="007D3788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2324497D" wp14:editId="522BED20">
                      <wp:simplePos x="0" y="0"/>
                      <wp:positionH relativeFrom="column">
                        <wp:posOffset>-788670</wp:posOffset>
                      </wp:positionH>
                      <wp:positionV relativeFrom="page">
                        <wp:posOffset>-3750310</wp:posOffset>
                      </wp:positionV>
                      <wp:extent cx="6748145" cy="5984875"/>
                      <wp:effectExtent l="0" t="0" r="0" b="0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48145" cy="5984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9A705" id="Rectangle 2" o:spid="_x0000_s1026" alt="colored rectangle" style="position:absolute;margin-left:-62.1pt;margin-top:-295.3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0K+D5uMAAAANAQAADwAAAAAAAAAAAAAAAADwBAAAZHJz&#10;L2Rvd25yZXYueG1sUEsFBgAAAAAEAAQA8wAAAAAGAAAAAA==&#10;" fillcolor="#a4063e [3204]" stroked="f" strokeweight="2pt">
                      <w10:wrap anchory="page"/>
                    </v:rect>
                  </w:pict>
                </mc:Fallback>
              </mc:AlternateContent>
            </w:r>
            <w:r w:rsidR="004B7E44">
              <w:rPr>
                <w:noProof/>
              </w:rPr>
              <mc:AlternateContent>
                <mc:Choice Requires="wps">
                  <w:drawing>
                    <wp:inline distT="0" distB="0" distL="0" distR="0" wp14:anchorId="61BE5892" wp14:editId="5E0515DB">
                      <wp:extent cx="2842054" cy="876300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A4B36E" w14:textId="49CA20E2" w:rsidR="004B7E44" w:rsidRDefault="007D3788" w:rsidP="004B7E44">
                                  <w:pPr>
                                    <w:pStyle w:val="Heading1"/>
                                  </w:pPr>
                                  <w:bookmarkStart w:id="0" w:name="_Toc86732321"/>
                                  <w:bookmarkStart w:id="1" w:name="_Toc86732699"/>
                                  <w:bookmarkStart w:id="2" w:name="_Toc86733231"/>
                                  <w:r>
                                    <w:t xml:space="preserve">LP </w:t>
                                  </w:r>
                                  <w:proofErr w:type="spellStart"/>
                                  <w:r>
                                    <w:t>Taunyane</w:t>
                                  </w:r>
                                  <w:bookmarkEnd w:id="0"/>
                                  <w:bookmarkEnd w:id="1"/>
                                  <w:bookmarkEnd w:id="2"/>
                                  <w:proofErr w:type="spellEnd"/>
                                </w:p>
                                <w:p w14:paraId="3A844160" w14:textId="77777777" w:rsidR="007D3788" w:rsidRPr="004B7E44" w:rsidRDefault="007D3788" w:rsidP="004B7E44">
                                  <w:pPr>
                                    <w:pStyle w:val="Heading1"/>
                                  </w:pPr>
                                  <w:bookmarkStart w:id="3" w:name="_Toc86732322"/>
                                  <w:bookmarkStart w:id="4" w:name="_Toc86732700"/>
                                  <w:bookmarkStart w:id="5" w:name="_Toc86733232"/>
                                  <w:r>
                                    <w:t>28877233</w:t>
                                  </w:r>
                                  <w:bookmarkEnd w:id="3"/>
                                  <w:bookmarkEnd w:id="4"/>
                                  <w:bookmarkEnd w:id="5"/>
                                </w:p>
                                <w:p w14:paraId="7ECCE579" w14:textId="77777777" w:rsidR="00000000" w:rsidRDefault="00E35B9F"/>
                                <w:p w14:paraId="72B66AB8" w14:textId="158C5EDA" w:rsidR="004B7E44" w:rsidRDefault="007D3788" w:rsidP="004B7E44">
                                  <w:pPr>
                                    <w:pStyle w:val="Heading1"/>
                                  </w:pPr>
                                  <w:bookmarkStart w:id="6" w:name="_Toc86732323"/>
                                  <w:bookmarkStart w:id="7" w:name="_Toc86732701"/>
                                  <w:bookmarkStart w:id="8" w:name="_Toc86733233"/>
                                  <w:r>
                                    <w:t xml:space="preserve">LP </w:t>
                                  </w:r>
                                  <w:proofErr w:type="spellStart"/>
                                  <w:r>
                                    <w:t>Taunyane</w:t>
                                  </w:r>
                                  <w:bookmarkEnd w:id="6"/>
                                  <w:bookmarkEnd w:id="7"/>
                                  <w:bookmarkEnd w:id="8"/>
                                  <w:proofErr w:type="spellEnd"/>
                                </w:p>
                                <w:p w14:paraId="6A5C6367" w14:textId="1E6C47E0" w:rsidR="007D3788" w:rsidRPr="004B7E44" w:rsidRDefault="007D3788" w:rsidP="004B7E44">
                                  <w:pPr>
                                    <w:pStyle w:val="Heading1"/>
                                  </w:pPr>
                                  <w:bookmarkStart w:id="9" w:name="_Toc86732324"/>
                                  <w:bookmarkStart w:id="10" w:name="_Toc86732702"/>
                                  <w:bookmarkStart w:id="11" w:name="_Toc86733234"/>
                                  <w:r>
                                    <w:t>28877233</w:t>
                                  </w:r>
                                  <w:bookmarkEnd w:id="9"/>
                                  <w:bookmarkEnd w:id="10"/>
                                  <w:bookmarkEnd w:id="1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BE5892" id="Text Box 6" o:spid="_x0000_s1028" type="#_x0000_t202" style="width:223.8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" filled="f" stroked="f" strokeweight=".5pt">
                      <v:textbox>
                        <w:txbxContent>
                          <w:p w14:paraId="25A4B36E" w14:textId="49CA20E2" w:rsidR="004B7E44" w:rsidRDefault="007D3788" w:rsidP="004B7E44">
                            <w:pPr>
                              <w:pStyle w:val="Heading1"/>
                            </w:pPr>
                            <w:bookmarkStart w:id="12" w:name="_Toc86732321"/>
                            <w:bookmarkStart w:id="13" w:name="_Toc86732699"/>
                            <w:bookmarkStart w:id="14" w:name="_Toc86733231"/>
                            <w:r>
                              <w:t xml:space="preserve">LP </w:t>
                            </w:r>
                            <w:proofErr w:type="spellStart"/>
                            <w:r>
                              <w:t>Taunyane</w:t>
                            </w:r>
                            <w:bookmarkEnd w:id="12"/>
                            <w:bookmarkEnd w:id="13"/>
                            <w:bookmarkEnd w:id="14"/>
                            <w:proofErr w:type="spellEnd"/>
                          </w:p>
                          <w:p w14:paraId="3A844160" w14:textId="77777777" w:rsidR="007D3788" w:rsidRPr="004B7E44" w:rsidRDefault="007D3788" w:rsidP="004B7E44">
                            <w:pPr>
                              <w:pStyle w:val="Heading1"/>
                            </w:pPr>
                            <w:bookmarkStart w:id="15" w:name="_Toc86732322"/>
                            <w:bookmarkStart w:id="16" w:name="_Toc86732700"/>
                            <w:bookmarkStart w:id="17" w:name="_Toc86733232"/>
                            <w:r>
                              <w:t>28877233</w:t>
                            </w:r>
                            <w:bookmarkEnd w:id="15"/>
                            <w:bookmarkEnd w:id="16"/>
                            <w:bookmarkEnd w:id="17"/>
                          </w:p>
                          <w:p w14:paraId="7ECCE579" w14:textId="77777777" w:rsidR="00000000" w:rsidRDefault="00E35B9F"/>
                          <w:p w14:paraId="72B66AB8" w14:textId="158C5EDA" w:rsidR="004B7E44" w:rsidRDefault="007D3788" w:rsidP="004B7E44">
                            <w:pPr>
                              <w:pStyle w:val="Heading1"/>
                            </w:pPr>
                            <w:bookmarkStart w:id="18" w:name="_Toc86732323"/>
                            <w:bookmarkStart w:id="19" w:name="_Toc86732701"/>
                            <w:bookmarkStart w:id="20" w:name="_Toc86733233"/>
                            <w:r>
                              <w:t xml:space="preserve">LP </w:t>
                            </w:r>
                            <w:proofErr w:type="spellStart"/>
                            <w:r>
                              <w:t>Taunyane</w:t>
                            </w:r>
                            <w:bookmarkEnd w:id="18"/>
                            <w:bookmarkEnd w:id="19"/>
                            <w:bookmarkEnd w:id="20"/>
                            <w:proofErr w:type="spellEnd"/>
                          </w:p>
                          <w:p w14:paraId="6A5C6367" w14:textId="1E6C47E0" w:rsidR="007D3788" w:rsidRPr="004B7E44" w:rsidRDefault="007D3788" w:rsidP="004B7E44">
                            <w:pPr>
                              <w:pStyle w:val="Heading1"/>
                            </w:pPr>
                            <w:bookmarkStart w:id="21" w:name="_Toc86732324"/>
                            <w:bookmarkStart w:id="22" w:name="_Toc86732702"/>
                            <w:bookmarkStart w:id="23" w:name="_Toc86733234"/>
                            <w:r>
                              <w:t>28877233</w:t>
                            </w:r>
                            <w:bookmarkEnd w:id="21"/>
                            <w:bookmarkEnd w:id="22"/>
                            <w:bookmarkEnd w:id="2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681DC5" w14:textId="772AE185" w:rsidR="004B7E44" w:rsidRDefault="004B7E44" w:rsidP="004B7E44">
            <w:pPr>
              <w:rPr>
                <w:noProof/>
              </w:rPr>
            </w:pPr>
          </w:p>
        </w:tc>
      </w:tr>
    </w:tbl>
    <w:p w14:paraId="3519999D" w14:textId="04245B3D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0A00D84" wp14:editId="2A9FD4FA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6F62D" w14:textId="77777777" w:rsidR="004B7E44" w:rsidRDefault="004B7E44">
      <w:pPr>
        <w:spacing w:after="200"/>
      </w:pPr>
      <w:r>
        <w:br w:type="page"/>
      </w:r>
    </w:p>
    <w:p w14:paraId="5237D0F6" w14:textId="77777777" w:rsidR="007D3788" w:rsidRDefault="007D3788" w:rsidP="007D3788"/>
    <w:sdt>
      <w:sdtPr>
        <w:rPr>
          <w:color w:val="161718" w:themeColor="text1"/>
        </w:rPr>
        <w:id w:val="15975963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sz w:val="28"/>
          <w:szCs w:val="22"/>
        </w:rPr>
      </w:sdtEndPr>
      <w:sdtContent>
        <w:p w14:paraId="2A7092BA" w14:textId="6382BCA0" w:rsidR="00A921E0" w:rsidRPr="007A6B3C" w:rsidRDefault="007A6B3C">
          <w:pPr>
            <w:pStyle w:val="TOCHeading"/>
            <w:rPr>
              <w:color w:val="161718" w:themeColor="text1"/>
            </w:rPr>
          </w:pPr>
          <w:r>
            <w:rPr>
              <w:color w:val="161718" w:themeColor="text1"/>
            </w:rPr>
            <w:t xml:space="preserve">Table of </w:t>
          </w:r>
          <w:r w:rsidR="00A921E0" w:rsidRPr="007A6B3C">
            <w:rPr>
              <w:color w:val="161718" w:themeColor="text1"/>
            </w:rPr>
            <w:t>Contents</w:t>
          </w:r>
        </w:p>
        <w:p w14:paraId="544A5762" w14:textId="56AF478F" w:rsidR="007A6B3C" w:rsidRPr="007A6B3C" w:rsidRDefault="00A921E0">
          <w:pPr>
            <w:pStyle w:val="TOC1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r w:rsidRPr="007A6B3C">
            <w:rPr>
              <w:color w:val="161718" w:themeColor="text1"/>
            </w:rPr>
            <w:fldChar w:fldCharType="begin"/>
          </w:r>
          <w:r w:rsidRPr="007A6B3C">
            <w:rPr>
              <w:color w:val="161718" w:themeColor="text1"/>
            </w:rPr>
            <w:instrText xml:space="preserve"> TOC \o "1-3" \h \z \u </w:instrText>
          </w:r>
          <w:r w:rsidRPr="007A6B3C">
            <w:rPr>
              <w:color w:val="161718" w:themeColor="text1"/>
            </w:rPr>
            <w:fldChar w:fldCharType="separate"/>
          </w:r>
          <w:hyperlink w:anchor="_Toc86733231" w:history="1">
            <w:r w:rsidR="007A6B3C" w:rsidRPr="007A6B3C">
              <w:rPr>
                <w:rStyle w:val="Hyperlink"/>
                <w:noProof/>
                <w:color w:val="161718" w:themeColor="text1"/>
              </w:rPr>
              <w:t>LP Taunyane</w:t>
            </w:r>
            <w:r w:rsidR="007A6B3C" w:rsidRPr="007A6B3C">
              <w:rPr>
                <w:noProof/>
                <w:webHidden/>
                <w:color w:val="161718" w:themeColor="text1"/>
              </w:rPr>
              <w:tab/>
            </w:r>
            <w:r w:rsidR="007A6B3C"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="007A6B3C" w:rsidRPr="007A6B3C">
              <w:rPr>
                <w:noProof/>
                <w:webHidden/>
                <w:color w:val="161718" w:themeColor="text1"/>
              </w:rPr>
              <w:instrText xml:space="preserve"> PAGEREF _Toc86733231 \h </w:instrText>
            </w:r>
            <w:r w:rsidR="007A6B3C" w:rsidRPr="007A6B3C">
              <w:rPr>
                <w:noProof/>
                <w:webHidden/>
                <w:color w:val="161718" w:themeColor="text1"/>
              </w:rPr>
            </w:r>
            <w:r w:rsidR="007A6B3C"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="007A6B3C" w:rsidRPr="007A6B3C">
              <w:rPr>
                <w:noProof/>
                <w:webHidden/>
                <w:color w:val="161718" w:themeColor="text1"/>
              </w:rPr>
              <w:t>1</w:t>
            </w:r>
            <w:r w:rsidR="007A6B3C"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4307245E" w14:textId="6EF9B74A" w:rsidR="007A6B3C" w:rsidRPr="007A6B3C" w:rsidRDefault="007A6B3C">
          <w:pPr>
            <w:pStyle w:val="TOC1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2" w:history="1">
            <w:r w:rsidRPr="007A6B3C">
              <w:rPr>
                <w:rStyle w:val="Hyperlink"/>
                <w:noProof/>
                <w:color w:val="161718" w:themeColor="text1"/>
              </w:rPr>
              <w:t>28877233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_Toc86733232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1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040AF4DB" w14:textId="2E137AC5" w:rsidR="007A6B3C" w:rsidRPr="007A6B3C" w:rsidRDefault="007A6B3C">
          <w:pPr>
            <w:pStyle w:val="TOC1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3" w:history="1">
            <w:r w:rsidRPr="007A6B3C">
              <w:rPr>
                <w:rStyle w:val="Hyperlink"/>
                <w:noProof/>
                <w:color w:val="161718" w:themeColor="text1"/>
              </w:rPr>
              <w:t>LP Taunyane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_Toc86733233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1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33602CB5" w14:textId="7319EC79" w:rsidR="007A6B3C" w:rsidRPr="007A6B3C" w:rsidRDefault="007A6B3C">
          <w:pPr>
            <w:pStyle w:val="TOC1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4" w:history="1">
            <w:r w:rsidRPr="007A6B3C">
              <w:rPr>
                <w:rStyle w:val="Hyperlink"/>
                <w:noProof/>
                <w:color w:val="161718" w:themeColor="text1"/>
              </w:rPr>
              <w:t>28877233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_Toc86733234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1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0B9FE99C" w14:textId="5747598B" w:rsidR="007A6B3C" w:rsidRPr="007A6B3C" w:rsidRDefault="007A6B3C">
          <w:pPr>
            <w:pStyle w:val="TOC2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5" w:history="1">
            <w:r w:rsidRPr="007A6B3C">
              <w:rPr>
                <w:rStyle w:val="Hyperlink"/>
                <w:noProof/>
                <w:color w:val="161718" w:themeColor="text1"/>
              </w:rPr>
              <w:t>Introduction and general system overview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_Toc86733235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3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10D1AE96" w14:textId="707FDB3C" w:rsidR="007A6B3C" w:rsidRPr="007A6B3C" w:rsidRDefault="007A6B3C">
          <w:pPr>
            <w:pStyle w:val="TOC3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6" w:history="1">
            <w:r w:rsidRPr="007A6B3C">
              <w:rPr>
                <w:rStyle w:val="Hyperlink"/>
                <w:b/>
                <w:noProof/>
                <w:color w:val="161718" w:themeColor="text1"/>
              </w:rPr>
              <w:t>Introduction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_Toc86733236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3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57236AB6" w14:textId="57610C60" w:rsidR="007A6B3C" w:rsidRPr="007A6B3C" w:rsidRDefault="007A6B3C">
          <w:pPr>
            <w:pStyle w:val="TOC2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7" w:history="1">
            <w:r w:rsidRPr="007A6B3C">
              <w:rPr>
                <w:rStyle w:val="Hyperlink"/>
                <w:noProof/>
                <w:color w:val="161718" w:themeColor="text1"/>
              </w:rPr>
              <w:t>ERD Diagram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_Toc86733237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4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04C1A721" w14:textId="52BEE2F6" w:rsidR="007A6B3C" w:rsidRPr="007A6B3C" w:rsidRDefault="007A6B3C">
          <w:pPr>
            <w:pStyle w:val="TOC2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8" w:history="1">
            <w:r w:rsidRPr="007A6B3C">
              <w:rPr>
                <w:rStyle w:val="Hyperlink"/>
                <w:noProof/>
                <w:color w:val="161718" w:themeColor="text1"/>
              </w:rPr>
              <w:t>Use Case diagram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_Toc86733238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5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14355CC1" w14:textId="3B4062D2" w:rsidR="007A6B3C" w:rsidRPr="007A6B3C" w:rsidRDefault="007A6B3C">
          <w:pPr>
            <w:pStyle w:val="TOC2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39" w:history="1">
            <w:r w:rsidRPr="007A6B3C">
              <w:rPr>
                <w:rStyle w:val="Hyperlink"/>
                <w:noProof/>
                <w:color w:val="161718" w:themeColor="text1"/>
              </w:rPr>
              <w:t>Data flow diagram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_Toc86733239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6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5E3421B1" w14:textId="4BEE2B0B" w:rsidR="007A6B3C" w:rsidRPr="007A6B3C" w:rsidRDefault="007A6B3C">
          <w:pPr>
            <w:pStyle w:val="TOC2"/>
            <w:tabs>
              <w:tab w:val="right" w:leader="dot" w:pos="9926"/>
            </w:tabs>
            <w:rPr>
              <w:noProof/>
              <w:color w:val="161718" w:themeColor="text1"/>
              <w:sz w:val="22"/>
              <w:lang w:val="en-ZA" w:eastAsia="en-ZA"/>
            </w:rPr>
          </w:pPr>
          <w:hyperlink w:anchor="_Toc86733240" w:history="1">
            <w:r w:rsidRPr="007A6B3C">
              <w:rPr>
                <w:rStyle w:val="Hyperlink"/>
                <w:noProof/>
                <w:color w:val="161718" w:themeColor="text1"/>
              </w:rPr>
              <w:t>User Guide</w:t>
            </w:r>
            <w:r w:rsidRPr="007A6B3C">
              <w:rPr>
                <w:noProof/>
                <w:webHidden/>
                <w:color w:val="161718" w:themeColor="text1"/>
              </w:rPr>
              <w:tab/>
            </w:r>
            <w:r w:rsidRPr="007A6B3C">
              <w:rPr>
                <w:noProof/>
                <w:webHidden/>
                <w:color w:val="161718" w:themeColor="text1"/>
              </w:rPr>
              <w:fldChar w:fldCharType="begin"/>
            </w:r>
            <w:r w:rsidRPr="007A6B3C">
              <w:rPr>
                <w:noProof/>
                <w:webHidden/>
                <w:color w:val="161718" w:themeColor="text1"/>
              </w:rPr>
              <w:instrText xml:space="preserve"> PAGEREF _Toc86733240 \h </w:instrText>
            </w:r>
            <w:r w:rsidRPr="007A6B3C">
              <w:rPr>
                <w:noProof/>
                <w:webHidden/>
                <w:color w:val="161718" w:themeColor="text1"/>
              </w:rPr>
            </w:r>
            <w:r w:rsidRPr="007A6B3C">
              <w:rPr>
                <w:noProof/>
                <w:webHidden/>
                <w:color w:val="161718" w:themeColor="text1"/>
              </w:rPr>
              <w:fldChar w:fldCharType="separate"/>
            </w:r>
            <w:r w:rsidRPr="007A6B3C">
              <w:rPr>
                <w:noProof/>
                <w:webHidden/>
                <w:color w:val="161718" w:themeColor="text1"/>
              </w:rPr>
              <w:t>7</w:t>
            </w:r>
            <w:r w:rsidRPr="007A6B3C">
              <w:rPr>
                <w:noProof/>
                <w:webHidden/>
                <w:color w:val="161718" w:themeColor="text1"/>
              </w:rPr>
              <w:fldChar w:fldCharType="end"/>
            </w:r>
          </w:hyperlink>
        </w:p>
        <w:p w14:paraId="3BB9B373" w14:textId="10FD6B61" w:rsidR="00A921E0" w:rsidRPr="007A6B3C" w:rsidRDefault="00A921E0">
          <w:pPr>
            <w:rPr>
              <w:color w:val="161718" w:themeColor="text1"/>
            </w:rPr>
          </w:pPr>
          <w:r w:rsidRPr="007A6B3C">
            <w:rPr>
              <w:b/>
              <w:bCs/>
              <w:noProof/>
              <w:color w:val="161718" w:themeColor="text1"/>
            </w:rPr>
            <w:fldChar w:fldCharType="end"/>
          </w:r>
        </w:p>
      </w:sdtContent>
    </w:sdt>
    <w:p w14:paraId="5328C5F7" w14:textId="77777777" w:rsidR="007D3788" w:rsidRPr="007A6B3C" w:rsidRDefault="007D3788" w:rsidP="007D3788">
      <w:pPr>
        <w:rPr>
          <w:color w:val="161718" w:themeColor="text1"/>
        </w:rPr>
      </w:pPr>
    </w:p>
    <w:p w14:paraId="4153D64A" w14:textId="77777777" w:rsidR="007D3788" w:rsidRDefault="007D3788" w:rsidP="007D3788"/>
    <w:p w14:paraId="5BD58F29" w14:textId="77777777" w:rsidR="007D3788" w:rsidRDefault="007D3788" w:rsidP="007D3788"/>
    <w:p w14:paraId="3A9318FE" w14:textId="77777777" w:rsidR="007D3788" w:rsidRDefault="007D3788" w:rsidP="007D3788"/>
    <w:p w14:paraId="09D56076" w14:textId="77777777" w:rsidR="007D3788" w:rsidRDefault="007D3788" w:rsidP="007D3788"/>
    <w:p w14:paraId="575D240C" w14:textId="77777777" w:rsidR="007D3788" w:rsidRDefault="007D3788" w:rsidP="007D3788"/>
    <w:p w14:paraId="5394EA23" w14:textId="77777777" w:rsidR="007D3788" w:rsidRDefault="007D3788" w:rsidP="007D3788"/>
    <w:p w14:paraId="4A65038E" w14:textId="77777777" w:rsidR="007D3788" w:rsidRDefault="007D3788" w:rsidP="007D3788"/>
    <w:p w14:paraId="40FDDEA0" w14:textId="77777777" w:rsidR="007D3788" w:rsidRDefault="007D3788" w:rsidP="007D3788"/>
    <w:p w14:paraId="01F60EBF" w14:textId="77777777" w:rsidR="007D3788" w:rsidRDefault="007D3788" w:rsidP="007D3788"/>
    <w:p w14:paraId="515D4A42" w14:textId="1E10B1D4" w:rsidR="007D3788" w:rsidRDefault="007D3788" w:rsidP="007D3788"/>
    <w:p w14:paraId="0182C1AD" w14:textId="104CAB0B" w:rsidR="007D3788" w:rsidRDefault="007D3788" w:rsidP="007D3788"/>
    <w:p w14:paraId="684A8A61" w14:textId="0EAB983A" w:rsidR="007D3788" w:rsidRDefault="007D3788" w:rsidP="007D3788"/>
    <w:p w14:paraId="67FB90EE" w14:textId="38F3EC94" w:rsidR="007D3788" w:rsidRDefault="007D3788" w:rsidP="007D3788"/>
    <w:p w14:paraId="00C7B5BF" w14:textId="08941AE9" w:rsidR="007D3788" w:rsidRDefault="007D3788" w:rsidP="007D3788"/>
    <w:p w14:paraId="34D90ACD" w14:textId="05803B9F" w:rsidR="007D3788" w:rsidRDefault="007D3788" w:rsidP="007D3788"/>
    <w:p w14:paraId="237BF621" w14:textId="659E0406" w:rsidR="007D3788" w:rsidRDefault="007D3788" w:rsidP="007D3788"/>
    <w:p w14:paraId="7A0D4CEE" w14:textId="6B4D3A73" w:rsidR="007D3788" w:rsidRDefault="007D3788" w:rsidP="007D3788"/>
    <w:p w14:paraId="0CC82E83" w14:textId="76AD1E3F" w:rsidR="007D3788" w:rsidRDefault="007D3788" w:rsidP="007D3788"/>
    <w:p w14:paraId="6A6E3BBD" w14:textId="21F6AE62" w:rsidR="007D3788" w:rsidRDefault="007D3788" w:rsidP="007D3788"/>
    <w:p w14:paraId="0F8CAE96" w14:textId="231260D3" w:rsidR="007D3788" w:rsidRDefault="007D3788" w:rsidP="007D3788"/>
    <w:p w14:paraId="13193833" w14:textId="498DC32F" w:rsidR="007D3788" w:rsidRDefault="007D3788" w:rsidP="007D3788"/>
    <w:p w14:paraId="5E85C6ED" w14:textId="4D2D5EAB" w:rsidR="007D3788" w:rsidRDefault="007D3788" w:rsidP="007D3788"/>
    <w:p w14:paraId="6095A787" w14:textId="6848C4FA" w:rsidR="007D3788" w:rsidRDefault="007D3788" w:rsidP="007D3788"/>
    <w:p w14:paraId="4AB989FB" w14:textId="4AEF2FE2" w:rsidR="007D3788" w:rsidRDefault="007D3788" w:rsidP="007D3788"/>
    <w:p w14:paraId="07A5C479" w14:textId="77777777" w:rsidR="007D3788" w:rsidRDefault="007D3788" w:rsidP="007D3788"/>
    <w:bookmarkStart w:id="24" w:name="_Toc86732325"/>
    <w:bookmarkStart w:id="25" w:name="_Toc86732703"/>
    <w:bookmarkStart w:id="26" w:name="_Toc86733235"/>
    <w:p w14:paraId="1BBEE388" w14:textId="7494B630" w:rsidR="004B7E44" w:rsidRDefault="00E35B9F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368D1ED9BAAD40BD80BA32BE4A51C46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A921E0">
            <w:t>Introduction and general system overview</w:t>
          </w:r>
        </w:sdtContent>
      </w:sdt>
      <w:bookmarkEnd w:id="24"/>
      <w:bookmarkEnd w:id="25"/>
      <w:bookmarkEnd w:id="26"/>
    </w:p>
    <w:p w14:paraId="052BA151" w14:textId="6379C302" w:rsidR="004B7E44" w:rsidRDefault="00A921E0" w:rsidP="004B7E44">
      <w:pPr>
        <w:pStyle w:val="Heading3"/>
        <w:rPr>
          <w:b/>
          <w:i w:val="0"/>
          <w:sz w:val="44"/>
        </w:rPr>
      </w:pPr>
      <w:bookmarkStart w:id="27" w:name="_Toc86732326"/>
      <w:bookmarkStart w:id="28" w:name="_Toc86732704"/>
      <w:bookmarkStart w:id="29" w:name="_Toc86733236"/>
      <w:r>
        <w:rPr>
          <w:b/>
          <w:i w:val="0"/>
          <w:sz w:val="44"/>
        </w:rPr>
        <w:t>I</w:t>
      </w:r>
      <w:bookmarkEnd w:id="27"/>
      <w:bookmarkEnd w:id="28"/>
      <w:r>
        <w:rPr>
          <w:b/>
          <w:i w:val="0"/>
          <w:sz w:val="44"/>
        </w:rPr>
        <w:t>ntroduction</w:t>
      </w:r>
      <w:bookmarkEnd w:id="29"/>
    </w:p>
    <w:p w14:paraId="6787965D" w14:textId="06820A82" w:rsidR="004B7E44" w:rsidRPr="004B7E44" w:rsidRDefault="004B7E44" w:rsidP="007A6B3C">
      <w:pPr>
        <w:rPr>
          <w:rFonts w:eastAsiaTheme="minorHAnsi"/>
        </w:rPr>
      </w:pPr>
    </w:p>
    <w:p w14:paraId="57A04DB1" w14:textId="39087308" w:rsidR="004B7E44" w:rsidRDefault="00A921E0" w:rsidP="004B7E44">
      <w:pPr>
        <w:pStyle w:val="Heading4"/>
        <w:rPr>
          <w:color w:val="auto"/>
        </w:rPr>
      </w:pPr>
      <w:r>
        <w:rPr>
          <w:color w:val="auto"/>
        </w:rPr>
        <w:t>System overview</w:t>
      </w:r>
    </w:p>
    <w:p w14:paraId="3BD16C52" w14:textId="77777777" w:rsidR="004B7E44" w:rsidRDefault="004B7E44" w:rsidP="004B7E44"/>
    <w:p w14:paraId="03E44D4A" w14:textId="05DB09FC" w:rsidR="004B7E44" w:rsidRDefault="004B7E44" w:rsidP="007A6B3C"/>
    <w:p w14:paraId="3F1ACDB5" w14:textId="02526556" w:rsidR="007A6B3C" w:rsidRDefault="007A6B3C" w:rsidP="007A6B3C"/>
    <w:p w14:paraId="2E0639C8" w14:textId="3FE38793" w:rsidR="007A6B3C" w:rsidRDefault="007A6B3C" w:rsidP="007A6B3C"/>
    <w:p w14:paraId="16D4DBAF" w14:textId="7EFC94C6" w:rsidR="007A6B3C" w:rsidRDefault="007A6B3C" w:rsidP="007A6B3C"/>
    <w:p w14:paraId="3AE465B8" w14:textId="671F0BFF" w:rsidR="007A6B3C" w:rsidRDefault="007A6B3C" w:rsidP="007A6B3C"/>
    <w:p w14:paraId="2D1C32C5" w14:textId="2DD47015" w:rsidR="007A6B3C" w:rsidRDefault="007A6B3C" w:rsidP="007A6B3C"/>
    <w:p w14:paraId="49DC982A" w14:textId="2EC6687D" w:rsidR="007A6B3C" w:rsidRDefault="007A6B3C" w:rsidP="007A6B3C"/>
    <w:p w14:paraId="0CA3461A" w14:textId="6EC4F9E2" w:rsidR="007A6B3C" w:rsidRDefault="007A6B3C" w:rsidP="007A6B3C"/>
    <w:p w14:paraId="15B333E9" w14:textId="16DB3F33" w:rsidR="007A6B3C" w:rsidRDefault="007A6B3C" w:rsidP="007A6B3C"/>
    <w:p w14:paraId="74143AED" w14:textId="4725872A" w:rsidR="007A6B3C" w:rsidRDefault="007A6B3C" w:rsidP="007A6B3C"/>
    <w:p w14:paraId="05BF33D9" w14:textId="1334BA4A" w:rsidR="007A6B3C" w:rsidRDefault="007A6B3C" w:rsidP="007A6B3C"/>
    <w:p w14:paraId="68DB7409" w14:textId="77777777" w:rsidR="007A6B3C" w:rsidRPr="004B7E44" w:rsidRDefault="007A6B3C" w:rsidP="007A6B3C"/>
    <w:p w14:paraId="6875CF6B" w14:textId="33035EED" w:rsidR="00E94B5F" w:rsidRDefault="00E94B5F" w:rsidP="004B7E44"/>
    <w:p w14:paraId="235D6C43" w14:textId="02B14F38" w:rsidR="007A6B3C" w:rsidRDefault="007A6B3C" w:rsidP="004B7E44"/>
    <w:p w14:paraId="6738BD08" w14:textId="06B8C3C3" w:rsidR="007A6B3C" w:rsidRDefault="007A6B3C" w:rsidP="004B7E44"/>
    <w:p w14:paraId="793AD0E0" w14:textId="45FF5E3A" w:rsidR="007A6B3C" w:rsidRDefault="007A6B3C" w:rsidP="004B7E44"/>
    <w:p w14:paraId="70CEB28E" w14:textId="44A4E979" w:rsidR="007A6B3C" w:rsidRDefault="007A6B3C" w:rsidP="004B7E44"/>
    <w:p w14:paraId="059D926A" w14:textId="09069C9E" w:rsidR="007A6B3C" w:rsidRDefault="007A6B3C" w:rsidP="004B7E44"/>
    <w:p w14:paraId="5DB2FE09" w14:textId="36C898A7" w:rsidR="007A6B3C" w:rsidRDefault="007A6B3C" w:rsidP="004B7E44"/>
    <w:p w14:paraId="48952266" w14:textId="1C5573D4" w:rsidR="007A6B3C" w:rsidRDefault="007A6B3C" w:rsidP="004B7E44"/>
    <w:p w14:paraId="15495E84" w14:textId="3ABBA0E8" w:rsidR="007A6B3C" w:rsidRDefault="007A6B3C" w:rsidP="004B7E44"/>
    <w:p w14:paraId="4B18AB8A" w14:textId="0C799D03" w:rsidR="007A6B3C" w:rsidRDefault="007A6B3C" w:rsidP="004B7E44"/>
    <w:p w14:paraId="30892155" w14:textId="17D077EC" w:rsidR="007A6B3C" w:rsidRDefault="007A6B3C" w:rsidP="004B7E44"/>
    <w:p w14:paraId="33955B7F" w14:textId="03E3EAE9" w:rsidR="007A6B3C" w:rsidRDefault="007A6B3C" w:rsidP="004B7E44"/>
    <w:p w14:paraId="59B7A2F7" w14:textId="74F3D204" w:rsidR="007A6B3C" w:rsidRDefault="007A6B3C" w:rsidP="004B7E44"/>
    <w:p w14:paraId="48CCE00F" w14:textId="76BC7BFC" w:rsidR="007A6B3C" w:rsidRDefault="007A6B3C" w:rsidP="004B7E44"/>
    <w:p w14:paraId="37ED58E6" w14:textId="27784E31" w:rsidR="007A6B3C" w:rsidRDefault="007A6B3C" w:rsidP="004B7E44"/>
    <w:p w14:paraId="4D5C7116" w14:textId="6E6B372D" w:rsidR="007A6B3C" w:rsidRDefault="007A6B3C" w:rsidP="004B7E44"/>
    <w:p w14:paraId="22309F8D" w14:textId="3E65B4C5" w:rsidR="007A6B3C" w:rsidRDefault="007A6B3C" w:rsidP="004B7E44"/>
    <w:p w14:paraId="5ED4CD85" w14:textId="24DD4CFF" w:rsidR="007A6B3C" w:rsidRDefault="007A6B3C" w:rsidP="004B7E44"/>
    <w:p w14:paraId="58DF98C5" w14:textId="368E035A" w:rsidR="007A6B3C" w:rsidRDefault="007A6B3C" w:rsidP="007A6B3C">
      <w:pPr>
        <w:pStyle w:val="Heading2"/>
      </w:pPr>
      <w:bookmarkStart w:id="30" w:name="_Toc86733237"/>
      <w:r>
        <w:t>ERD Diagram</w:t>
      </w:r>
      <w:bookmarkEnd w:id="30"/>
    </w:p>
    <w:p w14:paraId="0123557D" w14:textId="43933BF5" w:rsidR="007A6B3C" w:rsidRDefault="007A6B3C" w:rsidP="007A6B3C"/>
    <w:p w14:paraId="026FEB8B" w14:textId="1AABE1A8" w:rsidR="007A6B3C" w:rsidRDefault="007A6B3C" w:rsidP="007A6B3C"/>
    <w:p w14:paraId="4EFC9950" w14:textId="4B927425" w:rsidR="007A6B3C" w:rsidRDefault="007A6B3C" w:rsidP="007A6B3C"/>
    <w:p w14:paraId="4C7E805D" w14:textId="2C0F5038" w:rsidR="007A6B3C" w:rsidRDefault="007A6B3C" w:rsidP="007A6B3C"/>
    <w:p w14:paraId="6285456A" w14:textId="2DC4E1E1" w:rsidR="007A6B3C" w:rsidRDefault="007A6B3C" w:rsidP="007A6B3C"/>
    <w:p w14:paraId="751A3D91" w14:textId="0AB8D2CC" w:rsidR="007A6B3C" w:rsidRDefault="007A6B3C" w:rsidP="007A6B3C"/>
    <w:p w14:paraId="6F7B9DF8" w14:textId="74682655" w:rsidR="007A6B3C" w:rsidRDefault="007A6B3C" w:rsidP="007A6B3C"/>
    <w:p w14:paraId="74BE6A63" w14:textId="77777777" w:rsidR="007A6B3C" w:rsidRDefault="007A6B3C" w:rsidP="007A6B3C"/>
    <w:p w14:paraId="67EB500F" w14:textId="77777777" w:rsidR="007A6B3C" w:rsidRDefault="007A6B3C" w:rsidP="007A6B3C"/>
    <w:p w14:paraId="3129D5E4" w14:textId="77777777" w:rsidR="007A6B3C" w:rsidRDefault="007A6B3C" w:rsidP="007A6B3C"/>
    <w:p w14:paraId="59122F27" w14:textId="77777777" w:rsidR="007A6B3C" w:rsidRDefault="007A6B3C" w:rsidP="007A6B3C"/>
    <w:p w14:paraId="23495A65" w14:textId="77777777" w:rsidR="007A6B3C" w:rsidRDefault="007A6B3C" w:rsidP="007A6B3C"/>
    <w:p w14:paraId="18AD0368" w14:textId="77777777" w:rsidR="007A6B3C" w:rsidRDefault="007A6B3C" w:rsidP="007A6B3C"/>
    <w:p w14:paraId="01C298D0" w14:textId="77777777" w:rsidR="007A6B3C" w:rsidRDefault="007A6B3C" w:rsidP="007A6B3C"/>
    <w:p w14:paraId="714A8A1B" w14:textId="77777777" w:rsidR="007A6B3C" w:rsidRDefault="007A6B3C" w:rsidP="007A6B3C"/>
    <w:p w14:paraId="68104A9D" w14:textId="77777777" w:rsidR="007A6B3C" w:rsidRDefault="007A6B3C" w:rsidP="007A6B3C"/>
    <w:p w14:paraId="50A6AAD0" w14:textId="77777777" w:rsidR="007A6B3C" w:rsidRDefault="007A6B3C" w:rsidP="007A6B3C"/>
    <w:p w14:paraId="364CB691" w14:textId="77777777" w:rsidR="007A6B3C" w:rsidRDefault="007A6B3C" w:rsidP="007A6B3C"/>
    <w:p w14:paraId="25783831" w14:textId="77777777" w:rsidR="007A6B3C" w:rsidRDefault="007A6B3C" w:rsidP="007A6B3C"/>
    <w:p w14:paraId="602207F0" w14:textId="77777777" w:rsidR="007A6B3C" w:rsidRDefault="007A6B3C" w:rsidP="007A6B3C"/>
    <w:p w14:paraId="0F029B16" w14:textId="77777777" w:rsidR="007A6B3C" w:rsidRDefault="007A6B3C" w:rsidP="007A6B3C"/>
    <w:p w14:paraId="3D588C84" w14:textId="271BB5AB" w:rsidR="007A6B3C" w:rsidRDefault="007A6B3C" w:rsidP="007A6B3C"/>
    <w:p w14:paraId="6D152A2C" w14:textId="5FFFDE02" w:rsidR="007A6B3C" w:rsidRDefault="007A6B3C" w:rsidP="007A6B3C"/>
    <w:p w14:paraId="75F4CEA9" w14:textId="4BA924BA" w:rsidR="007A6B3C" w:rsidRDefault="007A6B3C" w:rsidP="007A6B3C"/>
    <w:p w14:paraId="32F2CCD0" w14:textId="27A807DA" w:rsidR="007A6B3C" w:rsidRDefault="007A6B3C" w:rsidP="007A6B3C"/>
    <w:p w14:paraId="74420A30" w14:textId="248DC508" w:rsidR="007A6B3C" w:rsidRDefault="007A6B3C" w:rsidP="007A6B3C"/>
    <w:p w14:paraId="6DCC8577" w14:textId="5A2923F5" w:rsidR="007A6B3C" w:rsidRDefault="007A6B3C" w:rsidP="007A6B3C"/>
    <w:p w14:paraId="77556669" w14:textId="2246C661" w:rsidR="007A6B3C" w:rsidRDefault="007A6B3C" w:rsidP="007A6B3C"/>
    <w:p w14:paraId="10353103" w14:textId="63A5F549" w:rsidR="007A6B3C" w:rsidRDefault="007A6B3C" w:rsidP="007A6B3C"/>
    <w:p w14:paraId="70BFF05F" w14:textId="0E755A36" w:rsidR="007A6B3C" w:rsidRDefault="007A6B3C" w:rsidP="007A6B3C"/>
    <w:p w14:paraId="47127A18" w14:textId="2AE2D891" w:rsidR="007A6B3C" w:rsidRDefault="007A6B3C" w:rsidP="007A6B3C"/>
    <w:p w14:paraId="5B9AF117" w14:textId="621FE4F5" w:rsidR="007A6B3C" w:rsidRDefault="007A6B3C" w:rsidP="007A6B3C"/>
    <w:p w14:paraId="7C9F7087" w14:textId="0BACEFF8" w:rsidR="007A6B3C" w:rsidRDefault="007A6B3C" w:rsidP="007A6B3C"/>
    <w:p w14:paraId="047EB991" w14:textId="77777777" w:rsidR="007A6B3C" w:rsidRDefault="007A6B3C" w:rsidP="007A6B3C"/>
    <w:p w14:paraId="5A9372CE" w14:textId="17694A6A" w:rsidR="007A6B3C" w:rsidRDefault="007A6B3C" w:rsidP="007A6B3C">
      <w:pPr>
        <w:pStyle w:val="Heading2"/>
      </w:pPr>
      <w:bookmarkStart w:id="31" w:name="_Toc86733238"/>
      <w:r>
        <w:t>Use Case diagram</w:t>
      </w:r>
      <w:bookmarkEnd w:id="31"/>
    </w:p>
    <w:p w14:paraId="06494C66" w14:textId="0CA19332" w:rsidR="007A6B3C" w:rsidRDefault="007A6B3C" w:rsidP="007A6B3C"/>
    <w:p w14:paraId="2D989C63" w14:textId="52B456C8" w:rsidR="007A6B3C" w:rsidRDefault="007A6B3C" w:rsidP="007A6B3C"/>
    <w:p w14:paraId="6B72282C" w14:textId="157C00F2" w:rsidR="007A6B3C" w:rsidRDefault="007A6B3C" w:rsidP="007A6B3C"/>
    <w:p w14:paraId="513CF930" w14:textId="2B3085E6" w:rsidR="007A6B3C" w:rsidRDefault="007A6B3C" w:rsidP="007A6B3C"/>
    <w:p w14:paraId="7F8D8BC3" w14:textId="7437B56B" w:rsidR="007A6B3C" w:rsidRDefault="007A6B3C" w:rsidP="007A6B3C"/>
    <w:p w14:paraId="1837B432" w14:textId="2C08B26A" w:rsidR="007A6B3C" w:rsidRDefault="007A6B3C" w:rsidP="007A6B3C"/>
    <w:p w14:paraId="64B15496" w14:textId="0206F4A9" w:rsidR="007A6B3C" w:rsidRDefault="007A6B3C" w:rsidP="007A6B3C"/>
    <w:p w14:paraId="5FE495AA" w14:textId="5F4E8349" w:rsidR="007A6B3C" w:rsidRDefault="007A6B3C" w:rsidP="007A6B3C"/>
    <w:p w14:paraId="620F60E8" w14:textId="030598E0" w:rsidR="007A6B3C" w:rsidRDefault="007A6B3C" w:rsidP="007A6B3C"/>
    <w:p w14:paraId="08C66EC5" w14:textId="3F94212F" w:rsidR="007A6B3C" w:rsidRDefault="007A6B3C" w:rsidP="007A6B3C"/>
    <w:p w14:paraId="30C9D997" w14:textId="4AAD3206" w:rsidR="007A6B3C" w:rsidRDefault="007A6B3C" w:rsidP="007A6B3C"/>
    <w:p w14:paraId="7164E48C" w14:textId="46A0BCEE" w:rsidR="007A6B3C" w:rsidRDefault="007A6B3C" w:rsidP="007A6B3C"/>
    <w:p w14:paraId="1F7CC9DC" w14:textId="1158B6C5" w:rsidR="007A6B3C" w:rsidRDefault="007A6B3C" w:rsidP="007A6B3C"/>
    <w:p w14:paraId="13685FBD" w14:textId="262D83AB" w:rsidR="007A6B3C" w:rsidRDefault="007A6B3C" w:rsidP="007A6B3C"/>
    <w:p w14:paraId="3B20FED4" w14:textId="7BDCDE55" w:rsidR="007A6B3C" w:rsidRDefault="007A6B3C" w:rsidP="007A6B3C"/>
    <w:p w14:paraId="634A627B" w14:textId="37B0EF69" w:rsidR="007A6B3C" w:rsidRDefault="007A6B3C" w:rsidP="007A6B3C"/>
    <w:p w14:paraId="19DD6A1C" w14:textId="5E3C7B47" w:rsidR="007A6B3C" w:rsidRDefault="007A6B3C" w:rsidP="007A6B3C"/>
    <w:p w14:paraId="51523B18" w14:textId="5AB1DB90" w:rsidR="007A6B3C" w:rsidRDefault="007A6B3C" w:rsidP="007A6B3C"/>
    <w:p w14:paraId="744106F7" w14:textId="7DB521E5" w:rsidR="007A6B3C" w:rsidRDefault="007A6B3C" w:rsidP="007A6B3C"/>
    <w:p w14:paraId="28E24B40" w14:textId="0C6D8FE0" w:rsidR="007A6B3C" w:rsidRDefault="007A6B3C" w:rsidP="007A6B3C"/>
    <w:p w14:paraId="62352BA3" w14:textId="2CD7ECF3" w:rsidR="007A6B3C" w:rsidRDefault="007A6B3C" w:rsidP="007A6B3C"/>
    <w:p w14:paraId="72A9ECDB" w14:textId="7BF091CE" w:rsidR="007A6B3C" w:rsidRDefault="007A6B3C" w:rsidP="007A6B3C"/>
    <w:p w14:paraId="57167C9A" w14:textId="14B70806" w:rsidR="007A6B3C" w:rsidRDefault="007A6B3C" w:rsidP="007A6B3C"/>
    <w:p w14:paraId="4CBB8D1E" w14:textId="5221A7EA" w:rsidR="007A6B3C" w:rsidRDefault="007A6B3C" w:rsidP="007A6B3C"/>
    <w:p w14:paraId="7033AB0D" w14:textId="0935F2E9" w:rsidR="007A6B3C" w:rsidRDefault="007A6B3C" w:rsidP="007A6B3C"/>
    <w:p w14:paraId="75B47862" w14:textId="277B3A18" w:rsidR="007A6B3C" w:rsidRDefault="007A6B3C" w:rsidP="007A6B3C"/>
    <w:p w14:paraId="3D70732D" w14:textId="1DFF51A1" w:rsidR="007A6B3C" w:rsidRDefault="007A6B3C" w:rsidP="007A6B3C"/>
    <w:p w14:paraId="66EB3D84" w14:textId="69A3DB59" w:rsidR="007A6B3C" w:rsidRDefault="007A6B3C" w:rsidP="007A6B3C"/>
    <w:p w14:paraId="4E22E2D6" w14:textId="2B650F19" w:rsidR="007A6B3C" w:rsidRDefault="007A6B3C" w:rsidP="007A6B3C"/>
    <w:p w14:paraId="5F010660" w14:textId="455E77FA" w:rsidR="007A6B3C" w:rsidRDefault="007A6B3C" w:rsidP="007A6B3C"/>
    <w:p w14:paraId="542D8943" w14:textId="71F7A834" w:rsidR="007A6B3C" w:rsidRDefault="007A6B3C" w:rsidP="007A6B3C"/>
    <w:p w14:paraId="44FCBD10" w14:textId="2EEDF77D" w:rsidR="007A6B3C" w:rsidRDefault="007A6B3C" w:rsidP="007A6B3C"/>
    <w:p w14:paraId="7A3C46BB" w14:textId="75726958" w:rsidR="007A6B3C" w:rsidRDefault="007A6B3C" w:rsidP="007A6B3C"/>
    <w:p w14:paraId="41404716" w14:textId="59F3E30B" w:rsidR="007A6B3C" w:rsidRDefault="007A6B3C" w:rsidP="007A6B3C"/>
    <w:p w14:paraId="7C5A04D8" w14:textId="77777777" w:rsidR="007A6B3C" w:rsidRDefault="007A6B3C" w:rsidP="007A6B3C"/>
    <w:p w14:paraId="0C858008" w14:textId="202C0237" w:rsidR="007A6B3C" w:rsidRDefault="007A6B3C" w:rsidP="007A6B3C">
      <w:pPr>
        <w:pStyle w:val="Heading2"/>
      </w:pPr>
      <w:bookmarkStart w:id="32" w:name="_Toc86733239"/>
      <w:r>
        <w:t>Data flow diagram</w:t>
      </w:r>
      <w:bookmarkEnd w:id="32"/>
    </w:p>
    <w:p w14:paraId="6CA25232" w14:textId="2478C93B" w:rsidR="007A6B3C" w:rsidRDefault="007A6B3C" w:rsidP="007A6B3C"/>
    <w:p w14:paraId="48CCB287" w14:textId="6FE9B391" w:rsidR="007A6B3C" w:rsidRDefault="007A6B3C" w:rsidP="007A6B3C"/>
    <w:p w14:paraId="739AA94C" w14:textId="0F5DD0E8" w:rsidR="007A6B3C" w:rsidRDefault="007A6B3C" w:rsidP="007A6B3C"/>
    <w:p w14:paraId="1D241758" w14:textId="0CA05441" w:rsidR="007A6B3C" w:rsidRDefault="007A6B3C" w:rsidP="007A6B3C"/>
    <w:p w14:paraId="7DCCE773" w14:textId="38D81C91" w:rsidR="007A6B3C" w:rsidRDefault="007A6B3C" w:rsidP="007A6B3C"/>
    <w:p w14:paraId="55CCAED5" w14:textId="285BF826" w:rsidR="007A6B3C" w:rsidRDefault="007A6B3C" w:rsidP="007A6B3C"/>
    <w:p w14:paraId="6B4B8A51" w14:textId="4C062E53" w:rsidR="007A6B3C" w:rsidRDefault="007A6B3C" w:rsidP="007A6B3C"/>
    <w:p w14:paraId="242C0B62" w14:textId="48BD714A" w:rsidR="007A6B3C" w:rsidRDefault="007A6B3C" w:rsidP="007A6B3C"/>
    <w:p w14:paraId="26AFF0B0" w14:textId="46B14A62" w:rsidR="007A6B3C" w:rsidRDefault="007A6B3C" w:rsidP="007A6B3C"/>
    <w:p w14:paraId="1A7F5F28" w14:textId="237234EF" w:rsidR="007A6B3C" w:rsidRDefault="007A6B3C" w:rsidP="007A6B3C"/>
    <w:p w14:paraId="6F657F86" w14:textId="23DA3B8E" w:rsidR="007A6B3C" w:rsidRDefault="007A6B3C" w:rsidP="007A6B3C"/>
    <w:p w14:paraId="062B8471" w14:textId="4E848BF6" w:rsidR="007A6B3C" w:rsidRDefault="007A6B3C" w:rsidP="007A6B3C"/>
    <w:p w14:paraId="4DFA3CF3" w14:textId="1401154A" w:rsidR="007A6B3C" w:rsidRDefault="007A6B3C" w:rsidP="007A6B3C"/>
    <w:p w14:paraId="089A77A7" w14:textId="28ECE4E3" w:rsidR="007A6B3C" w:rsidRDefault="007A6B3C" w:rsidP="007A6B3C"/>
    <w:p w14:paraId="23159A2E" w14:textId="0EC895A7" w:rsidR="007A6B3C" w:rsidRDefault="007A6B3C" w:rsidP="007A6B3C"/>
    <w:p w14:paraId="4021F153" w14:textId="7133C5D5" w:rsidR="007A6B3C" w:rsidRDefault="007A6B3C" w:rsidP="007A6B3C"/>
    <w:p w14:paraId="6A395D8F" w14:textId="35C7276B" w:rsidR="007A6B3C" w:rsidRDefault="007A6B3C" w:rsidP="007A6B3C"/>
    <w:p w14:paraId="34400000" w14:textId="164CC875" w:rsidR="007A6B3C" w:rsidRDefault="007A6B3C" w:rsidP="007A6B3C"/>
    <w:p w14:paraId="1AB2FCC9" w14:textId="5F985B0C" w:rsidR="007A6B3C" w:rsidRDefault="007A6B3C" w:rsidP="007A6B3C"/>
    <w:p w14:paraId="72E9C5C1" w14:textId="0D547A9F" w:rsidR="007A6B3C" w:rsidRDefault="007A6B3C" w:rsidP="007A6B3C"/>
    <w:p w14:paraId="7CF0E2D3" w14:textId="403ABA47" w:rsidR="007A6B3C" w:rsidRDefault="007A6B3C" w:rsidP="007A6B3C"/>
    <w:p w14:paraId="280918ED" w14:textId="000DFB7E" w:rsidR="007A6B3C" w:rsidRDefault="007A6B3C" w:rsidP="007A6B3C"/>
    <w:p w14:paraId="3375B783" w14:textId="460DF2E9" w:rsidR="007A6B3C" w:rsidRDefault="007A6B3C" w:rsidP="007A6B3C"/>
    <w:p w14:paraId="202C9F5A" w14:textId="6AE9F6D7" w:rsidR="007A6B3C" w:rsidRDefault="007A6B3C" w:rsidP="007A6B3C"/>
    <w:p w14:paraId="2CAF8A52" w14:textId="655A3B23" w:rsidR="007A6B3C" w:rsidRDefault="007A6B3C" w:rsidP="007A6B3C"/>
    <w:p w14:paraId="519B9544" w14:textId="58BA2C97" w:rsidR="007A6B3C" w:rsidRDefault="007A6B3C" w:rsidP="007A6B3C"/>
    <w:p w14:paraId="794D835B" w14:textId="2DB5267B" w:rsidR="007A6B3C" w:rsidRDefault="007A6B3C" w:rsidP="007A6B3C"/>
    <w:p w14:paraId="1992103B" w14:textId="13856F38" w:rsidR="007A6B3C" w:rsidRDefault="007A6B3C" w:rsidP="007A6B3C"/>
    <w:p w14:paraId="01086B46" w14:textId="3B080B30" w:rsidR="007A6B3C" w:rsidRDefault="007A6B3C" w:rsidP="007A6B3C"/>
    <w:p w14:paraId="3EA1F11A" w14:textId="65AB4E61" w:rsidR="007A6B3C" w:rsidRDefault="007A6B3C" w:rsidP="007A6B3C"/>
    <w:p w14:paraId="77EADA91" w14:textId="07CFEC22" w:rsidR="007A6B3C" w:rsidRDefault="007A6B3C" w:rsidP="007A6B3C"/>
    <w:p w14:paraId="4EA286C7" w14:textId="4C19637F" w:rsidR="007A6B3C" w:rsidRDefault="007A6B3C" w:rsidP="007A6B3C"/>
    <w:p w14:paraId="147C7F96" w14:textId="0737588A" w:rsidR="007A6B3C" w:rsidRDefault="007A6B3C" w:rsidP="007A6B3C"/>
    <w:p w14:paraId="714C5EB3" w14:textId="77777777" w:rsidR="007A6B3C" w:rsidRDefault="007A6B3C" w:rsidP="007A6B3C"/>
    <w:p w14:paraId="4B377B97" w14:textId="5635A014" w:rsidR="007A6B3C" w:rsidRDefault="007A6B3C" w:rsidP="007A6B3C">
      <w:pPr>
        <w:pStyle w:val="Heading2"/>
      </w:pPr>
      <w:bookmarkStart w:id="33" w:name="_Toc86733240"/>
      <w:r>
        <w:lastRenderedPageBreak/>
        <w:t>User Guide</w:t>
      </w:r>
      <w:bookmarkEnd w:id="33"/>
    </w:p>
    <w:p w14:paraId="032992FD" w14:textId="77777777" w:rsidR="007A6B3C" w:rsidRPr="004B7E44" w:rsidRDefault="007A6B3C" w:rsidP="007A6B3C"/>
    <w:sectPr w:rsidR="007A6B3C" w:rsidRPr="004B7E44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9A9AE" w14:textId="77777777" w:rsidR="00E35B9F" w:rsidRDefault="00E35B9F" w:rsidP="004B7E44">
      <w:r>
        <w:separator/>
      </w:r>
    </w:p>
  </w:endnote>
  <w:endnote w:type="continuationSeparator" w:id="0">
    <w:p w14:paraId="432D66DB" w14:textId="77777777" w:rsidR="00E35B9F" w:rsidRDefault="00E35B9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D947C11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A88CFB0" w14:textId="05A1A9B0" w:rsidR="004B7E44" w:rsidRDefault="00A921E0" w:rsidP="004B7E44">
          <w:pPr>
            <w:pStyle w:val="Footer"/>
          </w:pPr>
          <w:r>
            <w:t>Link where application is hosted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B4BA1E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08BF4" w14:textId="77777777" w:rsidR="00E35B9F" w:rsidRDefault="00E35B9F" w:rsidP="004B7E44">
      <w:r>
        <w:separator/>
      </w:r>
    </w:p>
  </w:footnote>
  <w:footnote w:type="continuationSeparator" w:id="0">
    <w:p w14:paraId="13FD340C" w14:textId="77777777" w:rsidR="00E35B9F" w:rsidRDefault="00E35B9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386B51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EEC84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A48646E" wp14:editId="2641B3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B2AAA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A48646E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63B2AAA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877B5"/>
    <w:multiLevelType w:val="hybridMultilevel"/>
    <w:tmpl w:val="33BE7A4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88"/>
    <w:rsid w:val="00293B83"/>
    <w:rsid w:val="004B7E44"/>
    <w:rsid w:val="004D5252"/>
    <w:rsid w:val="004F2B86"/>
    <w:rsid w:val="005A718F"/>
    <w:rsid w:val="006A3CE7"/>
    <w:rsid w:val="007516CF"/>
    <w:rsid w:val="0075723F"/>
    <w:rsid w:val="007A6B3C"/>
    <w:rsid w:val="007D3788"/>
    <w:rsid w:val="008B33BC"/>
    <w:rsid w:val="009120E9"/>
    <w:rsid w:val="00945900"/>
    <w:rsid w:val="009C396C"/>
    <w:rsid w:val="00A921E0"/>
    <w:rsid w:val="00B572B4"/>
    <w:rsid w:val="00DB26A7"/>
    <w:rsid w:val="00E35B9F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6F9A296"/>
  <w15:chartTrackingRefBased/>
  <w15:docId w15:val="{D5615ED8-506A-4732-BD4D-29F9499F0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D3788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D37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378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D3788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D3788"/>
    <w:rPr>
      <w:color w:val="93C842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A92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68D1ED9BAAD40BD80BA32BE4A51C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0E42A6-9E44-4C64-99BB-C9A5EEF3F5B2}"/>
      </w:docPartPr>
      <w:docPartBody>
        <w:p w:rsidR="00000000" w:rsidRDefault="00FA61FB">
          <w:pPr>
            <w:pStyle w:val="368D1ED9BAAD40BD80BA32BE4A51C46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8DB"/>
    <w:rsid w:val="005828DB"/>
    <w:rsid w:val="00FA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8D1ED9BAAD40BD80BA32BE4A51C465">
    <w:name w:val="368D1ED9BAAD40BD80BA32BE4A51C465"/>
  </w:style>
  <w:style w:type="paragraph" w:customStyle="1" w:styleId="4A2BCB2FF6DC4EDBA3D7BC194610C97A">
    <w:name w:val="4A2BCB2FF6DC4EDBA3D7BC194610C97A"/>
  </w:style>
  <w:style w:type="paragraph" w:customStyle="1" w:styleId="3EBF59B379EA4AB5AE22D7A8345CC2EE">
    <w:name w:val="3EBF59B379EA4AB5AE22D7A8345CC2EE"/>
  </w:style>
  <w:style w:type="paragraph" w:customStyle="1" w:styleId="E7751C01F4FE42BD80621041513D1675">
    <w:name w:val="E7751C01F4FE42BD80621041513D1675"/>
  </w:style>
  <w:style w:type="paragraph" w:customStyle="1" w:styleId="452369F5B47144E19EE6B18AD941CF20">
    <w:name w:val="452369F5B47144E19EE6B18AD941CF20"/>
  </w:style>
  <w:style w:type="paragraph" w:customStyle="1" w:styleId="848B602F2BBB4CB59CA698A7880EC967">
    <w:name w:val="848B602F2BBB4CB59CA698A7880EC967"/>
  </w:style>
  <w:style w:type="paragraph" w:customStyle="1" w:styleId="637D8E0A82E8445B9FFFE22E4741F31E">
    <w:name w:val="637D8E0A82E8445B9FFFE22E4741F31E"/>
    <w:rsid w:val="005828DB"/>
  </w:style>
  <w:style w:type="paragraph" w:customStyle="1" w:styleId="91A216B6B6024237A82F3D69BDDAFCAB">
    <w:name w:val="91A216B6B6024237A82F3D69BDDAFCAB"/>
    <w:rsid w:val="005828DB"/>
  </w:style>
  <w:style w:type="paragraph" w:customStyle="1" w:styleId="1892032BC2FF438F9676C5A011A4ED1F">
    <w:name w:val="1892032BC2FF438F9676C5A011A4ED1F"/>
    <w:rsid w:val="005828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43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Introduction and general system overview</dc:subject>
  <dc:creator>User</dc:creator>
  <cp:keywords/>
  <dc:description/>
  <cp:lastModifiedBy>R MOTLHABANE</cp:lastModifiedBy>
  <cp:revision>1</cp:revision>
  <dcterms:created xsi:type="dcterms:W3CDTF">2021-11-02T05:46:00Z</dcterms:created>
  <dcterms:modified xsi:type="dcterms:W3CDTF">2021-11-02T06:29:00Z</dcterms:modified>
</cp:coreProperties>
</file>